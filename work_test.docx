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A079" w14:textId="77777777" w:rsidR="004D3A00" w:rsidRDefault="000000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0"/>
          <w:szCs w:val="20"/>
          <w:u w:val="single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甲方：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    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                           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  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联系人：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       </w:t>
      </w:r>
      <w:r>
        <w:rPr>
          <w:rFonts w:ascii="微软雅黑" w:eastAsia="微软雅黑" w:hAnsi="微软雅黑" w:hint="eastAsia"/>
          <w:b/>
          <w:kern w:val="0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                </w:t>
      </w:r>
    </w:p>
    <w:p w14:paraId="7AE9CE7F" w14:textId="77777777" w:rsidR="004D3A00" w:rsidRDefault="00000000">
      <w:pPr>
        <w:tabs>
          <w:tab w:val="left" w:pos="1418"/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地址：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   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                          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        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</w:p>
    <w:p w14:paraId="536718A6" w14:textId="77777777" w:rsidR="004D3A00" w:rsidRDefault="00000000">
      <w:pPr>
        <w:tabs>
          <w:tab w:val="left" w:pos="1418"/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0"/>
          <w:szCs w:val="20"/>
          <w:u w:val="single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电  话：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              </w:t>
      </w:r>
      <w:r>
        <w:rPr>
          <w:rFonts w:ascii="微软雅黑" w:eastAsia="微软雅黑" w:hAnsi="微软雅黑" w:hint="eastAsia"/>
          <w:b/>
          <w:kern w:val="0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      </w:t>
      </w:r>
    </w:p>
    <w:p w14:paraId="35297837" w14:textId="77777777" w:rsidR="004D3A00" w:rsidRDefault="004D3A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0"/>
          <w:szCs w:val="20"/>
        </w:rPr>
      </w:pPr>
    </w:p>
    <w:p w14:paraId="12F59CA4" w14:textId="77777777" w:rsidR="004D3A00" w:rsidRDefault="000000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0"/>
          <w:szCs w:val="20"/>
          <w:u w:val="single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乙方：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         深圳市</w:t>
      </w:r>
      <w:proofErr w:type="gramStart"/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>海联智达</w:t>
      </w:r>
      <w:proofErr w:type="gramEnd"/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科技有限公司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联系人：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   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 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杨洋             </w:t>
      </w:r>
    </w:p>
    <w:p w14:paraId="03D44537" w14:textId="77777777" w:rsidR="004D3A00" w:rsidRDefault="000000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地址：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>深圳市罗湖区笋岗街道田心社区宝安北路3039号笋岗仓库10号库5层505A-393</w:t>
      </w:r>
      <w:r>
        <w:rPr>
          <w:rFonts w:ascii="微软雅黑" w:eastAsia="微软雅黑" w:hAnsi="微软雅黑" w:hint="eastAsia"/>
          <w:b/>
          <w:kern w:val="0"/>
          <w:sz w:val="20"/>
          <w:szCs w:val="20"/>
          <w:u w:val="single"/>
        </w:rPr>
        <w:t xml:space="preserve">  </w:t>
      </w:r>
      <w:r>
        <w:rPr>
          <w:rFonts w:ascii="微软雅黑" w:eastAsia="微软雅黑" w:hAnsi="微软雅黑"/>
          <w:b/>
          <w:kern w:val="0"/>
          <w:sz w:val="20"/>
          <w:szCs w:val="20"/>
          <w:u w:val="single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hint="eastAsia"/>
          <w:sz w:val="20"/>
          <w:szCs w:val="20"/>
        </w:rPr>
        <w:t xml:space="preserve">   </w:t>
      </w:r>
    </w:p>
    <w:p w14:paraId="7386FE11" w14:textId="77777777" w:rsidR="004D3A00" w:rsidRDefault="000000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0"/>
          <w:szCs w:val="20"/>
          <w:u w:val="single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电  话：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 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13054635118   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 xml:space="preserve">  </w:t>
      </w:r>
    </w:p>
    <w:p w14:paraId="1CCDBEC0" w14:textId="77777777" w:rsidR="004D3A00" w:rsidRDefault="004D3A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0"/>
          <w:szCs w:val="20"/>
          <w:u w:val="single"/>
        </w:rPr>
      </w:pPr>
    </w:p>
    <w:p w14:paraId="1C1B86DF" w14:textId="77777777" w:rsidR="004D3A00" w:rsidRDefault="000000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4"/>
          <w:szCs w:val="20"/>
        </w:rPr>
      </w:pPr>
      <w:r>
        <w:rPr>
          <w:rFonts w:ascii="微软雅黑" w:eastAsia="微软雅黑" w:hAnsi="微软雅黑" w:hint="eastAsia"/>
          <w:b/>
          <w:sz w:val="24"/>
          <w:szCs w:val="20"/>
        </w:rPr>
        <w:t>服务</w:t>
      </w:r>
      <w:r>
        <w:rPr>
          <w:rFonts w:ascii="微软雅黑" w:eastAsia="微软雅黑" w:hAnsi="微软雅黑"/>
          <w:b/>
          <w:sz w:val="24"/>
          <w:szCs w:val="20"/>
        </w:rPr>
        <w:t>及内容</w:t>
      </w:r>
      <w:r>
        <w:rPr>
          <w:rFonts w:ascii="微软雅黑" w:eastAsia="微软雅黑" w:hAnsi="微软雅黑" w:hint="eastAsia"/>
          <w:b/>
          <w:sz w:val="24"/>
          <w:szCs w:val="20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6095"/>
        <w:gridCol w:w="2104"/>
      </w:tblGrid>
      <w:tr w:rsidR="004D3A00" w14:paraId="2762866D" w14:textId="77777777" w:rsidTr="00FA0936">
        <w:trPr>
          <w:tblHeader/>
        </w:trPr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A07D0" w14:textId="77777777" w:rsidR="004D3A0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项目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732CE" w14:textId="77777777" w:rsidR="004D3A0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功能描述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648E7" w14:textId="77777777" w:rsidR="004D3A00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营销</w:t>
            </w:r>
            <w:proofErr w:type="gramStart"/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bidi="ar"/>
              </w:rPr>
              <w:t>型独立站</w:t>
            </w:r>
            <w:proofErr w:type="gramEnd"/>
          </w:p>
        </w:tc>
      </w:tr>
      <w:tr w:rsidR="004D3A00" w14:paraId="1255F863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41B2F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价格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7EF14" w14:textId="77777777" w:rsidR="004D3A00" w:rsidRDefault="00000000">
            <w:pPr>
              <w:widowControl/>
              <w:jc w:val="left"/>
              <w:rPr>
                <w:rFonts w:hint="eastAsia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第一年价格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2A343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¥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9800</w:t>
            </w:r>
          </w:p>
        </w:tc>
      </w:tr>
      <w:tr w:rsidR="004D3A00" w14:paraId="312B8AD7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C0A95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服务年限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D33BC" w14:textId="77777777" w:rsidR="004D3A00" w:rsidRDefault="004D3A00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21FD4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1 年</w:t>
            </w:r>
          </w:p>
        </w:tc>
      </w:tr>
      <w:tr w:rsidR="004D3A00" w14:paraId="6BC2E53E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88CF1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特色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92B5A" w14:textId="77777777" w:rsidR="004D3A00" w:rsidRDefault="004D3A00">
            <w:pPr>
              <w:jc w:val="left"/>
              <w:rPr>
                <w:rFonts w:ascii="宋体"/>
                <w:sz w:val="24"/>
                <w:szCs w:val="24"/>
              </w:rPr>
            </w:pP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5C74A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定制营销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型独立站</w:t>
            </w:r>
            <w:proofErr w:type="gramEnd"/>
          </w:p>
        </w:tc>
      </w:tr>
      <w:tr w:rsidR="004D3A00" w14:paraId="0A34BF73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F9EF1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营销型网站架构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5FEBE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营销型网站架构设计，支持海外 SEO、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社媒推广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、引导客户下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询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盘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E56AF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507AFA7A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54CBA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栏目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53110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 xml:space="preserve">Home, Products, About Us, </w:t>
            </w:r>
            <w:proofErr w:type="spell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News&amp;Blog</w:t>
            </w:r>
            <w:proofErr w:type="spellEnd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 xml:space="preserve">, Contact, Download, Video, Application, </w:t>
            </w:r>
            <w:proofErr w:type="spell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Faq</w:t>
            </w:r>
            <w:proofErr w:type="spellEnd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 xml:space="preserve"> (任选)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F5C17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 xml:space="preserve">6 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个</w:t>
            </w:r>
            <w:proofErr w:type="gramEnd"/>
          </w:p>
        </w:tc>
      </w:tr>
      <w:tr w:rsidR="004D3A00" w14:paraId="347F42E6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8FDD6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Banner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5A433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网站首页海报设计，含版权付费素材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038F1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1 张 / 视频</w:t>
            </w:r>
          </w:p>
        </w:tc>
      </w:tr>
      <w:tr w:rsidR="004D3A00" w14:paraId="282F82BA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D14A7" w14:textId="77777777" w:rsidR="004D3A00" w:rsidRDefault="00000000">
            <w:pPr>
              <w:widowControl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手机版</w:t>
            </w:r>
            <w:proofErr w:type="gramEnd"/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67B04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自适应手机等设备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452B2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5FD0953A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288EF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多语种网站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1C2B1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独立网站语种数量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7D117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多语种翻译插件</w:t>
            </w:r>
          </w:p>
        </w:tc>
      </w:tr>
      <w:tr w:rsidR="004D3A00" w14:paraId="66E9DB1B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DB323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网站管理系统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6E470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网站管理的核心系统，服务期内不定期免费升级，可自行添加产品、新闻等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C31B0" w14:textId="77777777" w:rsidR="004D3A00" w:rsidRDefault="00000000">
            <w:pPr>
              <w:widowControl/>
              <w:jc w:val="left"/>
            </w:pPr>
            <w:proofErr w:type="spell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Wordpress</w:t>
            </w:r>
            <w:proofErr w:type="spellEnd"/>
          </w:p>
        </w:tc>
      </w:tr>
      <w:tr w:rsidR="004D3A00" w14:paraId="5A448BE1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5A191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主要功能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4A3F3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产品管理、内容营销管理、页面管理、联系我们表单、相关产品 / 文章推荐、屏蔽国内用户等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CF1A4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5534F986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869BD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营销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型功能</w:t>
            </w:r>
            <w:proofErr w:type="gramEnd"/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E9383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客户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询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盘、SEO 相关功能、Call to Action 等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3ECD2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7CF14F68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81E01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在线客服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4345A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What's APP、Facebook Message、</w:t>
            </w:r>
            <w:proofErr w:type="spell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Wechat</w:t>
            </w:r>
            <w:proofErr w:type="spellEnd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 xml:space="preserve"> 等在线沟通功能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BE7E7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4232383B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8D1B8" w14:textId="22ABD068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lastRenderedPageBreak/>
              <w:t>统计分析工</w:t>
            </w:r>
            <w:r w:rsidR="00FA0936"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具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E114D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Google 统计、站长工具，统计访客数据、关键词排名等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0DB42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231CF9D7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6771F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服务器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0F855" w14:textId="09B5E0FF" w:rsidR="004D3A00" w:rsidRPr="00FA0936" w:rsidRDefault="00FA0936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</w:pPr>
            <w:r w:rsidRPr="00FA093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"/>
              </w:rPr>
              <w:t>海外服务器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4D5EB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营销</w:t>
            </w: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型海外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服务器</w:t>
            </w:r>
          </w:p>
        </w:tc>
      </w:tr>
      <w:tr w:rsidR="004D3A00" w14:paraId="269CF3F2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F699E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速度优化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C5DFC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网站进行速度优化（针对海外营销型网站）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E961C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3A143EF7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85030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安全证书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F6477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浏览器安全认证，HTTPS 证书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0C223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19EBC293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36344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使用培训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4334C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网站及后台系统操作培训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DD1E5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7E5740D8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E018C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修改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105C3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文案、图片替换，分类调整等基础网站修改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CBA9F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201FC47C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52500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技术支持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DEDC6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在线、电话或视频技术咨询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C3EC1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36E651F3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293F0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网站安全维护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D1EB9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服务器维护、网站备份、快速修复、bug 修复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25DF8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  <w:tr w:rsidR="004D3A00" w14:paraId="7504B4DC" w14:textId="77777777" w:rsidTr="00FA0936">
        <w:tc>
          <w:tcPr>
            <w:tcW w:w="8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55F7C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客户服务权益</w:t>
            </w:r>
          </w:p>
        </w:tc>
        <w:tc>
          <w:tcPr>
            <w:tcW w:w="30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26544" w14:textId="77777777" w:rsidR="004D3A00" w:rsidRDefault="00000000">
            <w:pPr>
              <w:widowControl/>
              <w:jc w:val="left"/>
            </w:pPr>
            <w:proofErr w:type="gramStart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微信专</w:t>
            </w:r>
            <w:proofErr w:type="gramEnd"/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属服务群</w:t>
            </w:r>
          </w:p>
        </w:tc>
        <w:tc>
          <w:tcPr>
            <w:tcW w:w="10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A872E" w14:textId="77777777" w:rsidR="004D3A00" w:rsidRDefault="00000000">
            <w:pPr>
              <w:widowControl/>
              <w:jc w:val="left"/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"/>
              </w:rPr>
              <w:t>√</w:t>
            </w:r>
          </w:p>
        </w:tc>
      </w:tr>
    </w:tbl>
    <w:p w14:paraId="72B65538" w14:textId="77777777" w:rsidR="004D3A00" w:rsidRDefault="00000000">
      <w:pPr>
        <w:tabs>
          <w:tab w:val="left" w:pos="9356"/>
        </w:tabs>
        <w:ind w:leftChars="135" w:left="283"/>
        <w:rPr>
          <w:rFonts w:ascii="微软雅黑" w:eastAsia="微软雅黑" w:hAnsi="微软雅黑" w:hint="eastAsia"/>
          <w:sz w:val="18"/>
          <w:szCs w:val="20"/>
          <w:u w:val="single"/>
        </w:rPr>
      </w:pPr>
      <w:r>
        <w:rPr>
          <w:rFonts w:ascii="微软雅黑" w:eastAsia="微软雅黑" w:hAnsi="微软雅黑" w:hint="eastAsia"/>
          <w:sz w:val="18"/>
          <w:szCs w:val="20"/>
          <w:u w:val="single"/>
        </w:rPr>
        <w:t>注：具体服务内容按购买的套餐执行</w:t>
      </w:r>
    </w:p>
    <w:p w14:paraId="57F034C3" w14:textId="77777777" w:rsidR="004D3A00" w:rsidRDefault="004D3A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sz w:val="20"/>
          <w:szCs w:val="20"/>
        </w:rPr>
      </w:pPr>
    </w:p>
    <w:p w14:paraId="3524FA93" w14:textId="77777777" w:rsidR="004D3A00" w:rsidRDefault="000000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本合同费用共计人民币</w:t>
      </w:r>
      <w:r>
        <w:rPr>
          <w:rFonts w:ascii="微软雅黑" w:eastAsia="微软雅黑" w:hAnsi="微软雅黑"/>
          <w:sz w:val="20"/>
          <w:szCs w:val="20"/>
          <w:u w:val="single"/>
        </w:rPr>
        <w:t xml:space="preserve">  </w:t>
      </w:r>
      <w:proofErr w:type="gramStart"/>
      <w:r>
        <w:rPr>
          <w:rFonts w:ascii="微软雅黑" w:eastAsia="微软雅黑" w:hAnsi="微软雅黑" w:hint="eastAsia"/>
          <w:sz w:val="20"/>
          <w:szCs w:val="20"/>
          <w:u w:val="single"/>
        </w:rPr>
        <w:t>肆万玖千陆佰</w:t>
      </w:r>
      <w:proofErr w:type="gramEnd"/>
      <w:r>
        <w:rPr>
          <w:rFonts w:ascii="微软雅黑" w:eastAsia="微软雅黑" w:hAnsi="微软雅黑"/>
          <w:sz w:val="20"/>
          <w:szCs w:val="20"/>
          <w:u w:val="single"/>
        </w:rPr>
        <w:t xml:space="preserve">   </w:t>
      </w:r>
      <w:r>
        <w:rPr>
          <w:rFonts w:ascii="微软雅黑" w:eastAsia="微软雅黑" w:hAnsi="微软雅黑" w:hint="eastAsia"/>
          <w:sz w:val="20"/>
          <w:szCs w:val="20"/>
        </w:rPr>
        <w:t>圆整。</w:t>
      </w:r>
    </w:p>
    <w:p w14:paraId="66ADBC28" w14:textId="77777777" w:rsidR="004D3A00" w:rsidRDefault="004D3A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0"/>
          <w:szCs w:val="20"/>
        </w:rPr>
      </w:pPr>
    </w:p>
    <w:tbl>
      <w:tblPr>
        <w:tblStyle w:val="a9"/>
        <w:tblW w:w="0" w:type="auto"/>
        <w:tblInd w:w="534" w:type="dxa"/>
        <w:tblLook w:val="04A0" w:firstRow="1" w:lastRow="0" w:firstColumn="1" w:lastColumn="0" w:noHBand="0" w:noVBand="1"/>
      </w:tblPr>
      <w:tblGrid>
        <w:gridCol w:w="708"/>
        <w:gridCol w:w="8490"/>
      </w:tblGrid>
      <w:tr w:rsidR="004D3A00" w14:paraId="51C96557" w14:textId="77777777">
        <w:tc>
          <w:tcPr>
            <w:tcW w:w="708" w:type="dxa"/>
          </w:tcPr>
          <w:p w14:paraId="321833CF" w14:textId="77777777" w:rsidR="004D3A00" w:rsidRDefault="004D3A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6588478A" w14:textId="77777777" w:rsidR="004D3A00" w:rsidRDefault="004D3A00">
            <w:pPr>
              <w:tabs>
                <w:tab w:val="left" w:pos="9356"/>
              </w:tabs>
              <w:ind w:leftChars="-51" w:left="-107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382D73F1" w14:textId="77777777" w:rsidR="004D3A00" w:rsidRDefault="00000000">
            <w:pPr>
              <w:tabs>
                <w:tab w:val="left" w:pos="9356"/>
              </w:tabs>
              <w:ind w:leftChars="-51" w:left="-107" w:rightChars="-51" w:right="-107"/>
              <w:jc w:val="center"/>
              <w:rPr>
                <w:rFonts w:ascii="微软雅黑" w:eastAsia="微软雅黑" w:hAnsi="微软雅黑" w:hint="eastAsia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备 注</w:t>
            </w:r>
          </w:p>
          <w:p w14:paraId="42C5B33A" w14:textId="77777777" w:rsidR="004D3A00" w:rsidRDefault="004D3A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35798745" w14:textId="77777777" w:rsidR="004D3A00" w:rsidRDefault="004D3A00">
            <w:pPr>
              <w:tabs>
                <w:tab w:val="left" w:pos="9356"/>
              </w:tabs>
              <w:ind w:leftChars="135" w:left="283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8490" w:type="dxa"/>
          </w:tcPr>
          <w:p w14:paraId="19EE8715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包含网站建设、网站服务器、网站服务</w:t>
            </w:r>
          </w:p>
          <w:p w14:paraId="5AD5A56F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第二年营销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版续费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</w:rPr>
              <w:t>6500/年</w:t>
            </w:r>
          </w:p>
          <w:p w14:paraId="09A67877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如果甲方想自己独立运营网站，乙方需要帮助甲方完成搬迁。（搬家费2000）</w:t>
            </w:r>
          </w:p>
          <w:p w14:paraId="3C2912FD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服务期各赠送1个月</w:t>
            </w:r>
          </w:p>
          <w:p w14:paraId="24CA4E0E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cs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用户需提供基础文案及图片资料包括公司简介、LOGO、产品、文章等所有建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站相关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资料</w:t>
            </w:r>
          </w:p>
          <w:p w14:paraId="729C86EA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cs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为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更好让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网站产生效果，建议配备网站运营 1 名</w:t>
            </w:r>
          </w:p>
          <w:p w14:paraId="1808025A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cs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客户可自行提供域名，无域名的客户，可协助购买或注册</w:t>
            </w:r>
          </w:p>
          <w:p w14:paraId="1A771176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cs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服务到期后，参考网站服务套餐</w:t>
            </w:r>
          </w:p>
          <w:p w14:paraId="3147BE6A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cs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网站后期若需要功能、页面新增、调整布局、图片制作等或升级，可付费协商处理</w:t>
            </w:r>
          </w:p>
          <w:p w14:paraId="6E588D0F" w14:textId="77777777" w:rsidR="004D3A00" w:rsidRDefault="00000000">
            <w:pPr>
              <w:tabs>
                <w:tab w:val="left" w:pos="9356"/>
              </w:tabs>
              <w:ind w:leftChars="-51" w:left="-107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开</w:t>
            </w:r>
            <w:proofErr w:type="gramStart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取普通</w:t>
            </w:r>
            <w:proofErr w:type="gramEnd"/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电子发票，如需增值税专用发票需另收税点</w:t>
            </w:r>
          </w:p>
        </w:tc>
      </w:tr>
    </w:tbl>
    <w:p w14:paraId="3641A05C" w14:textId="77777777" w:rsidR="004D3A00" w:rsidRDefault="004D3A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sz w:val="20"/>
          <w:szCs w:val="20"/>
        </w:rPr>
      </w:pPr>
    </w:p>
    <w:p w14:paraId="0EB1B687" w14:textId="77777777" w:rsidR="004D3A00" w:rsidRDefault="00000000">
      <w:pPr>
        <w:tabs>
          <w:tab w:val="left" w:pos="9356"/>
        </w:tabs>
        <w:ind w:leftChars="135" w:left="1283" w:hangingChars="500" w:hanging="1000"/>
        <w:jc w:val="left"/>
        <w:rPr>
          <w:rFonts w:ascii="微软雅黑" w:eastAsia="微软雅黑" w:hAnsi="微软雅黑" w:hint="eastAsia"/>
          <w:b/>
          <w:bCs/>
          <w:sz w:val="20"/>
          <w:szCs w:val="20"/>
          <w:u w:val="single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付款方式：</w:t>
      </w:r>
      <w:r>
        <w:rPr>
          <w:rFonts w:ascii="微软雅黑" w:eastAsia="微软雅黑" w:hAnsi="微软雅黑" w:hint="eastAsia"/>
          <w:sz w:val="20"/>
          <w:szCs w:val="20"/>
        </w:rPr>
        <w:t>甲方应在订立本合同后向乙方支付合同费用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>29800</w:t>
      </w:r>
      <w:r>
        <w:rPr>
          <w:rFonts w:ascii="微软雅黑" w:eastAsia="微软雅黑" w:hAnsi="微软雅黑"/>
          <w:b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  <w:u w:val="single"/>
        </w:rPr>
        <w:t>元</w:t>
      </w:r>
      <w:r>
        <w:rPr>
          <w:rFonts w:ascii="微软雅黑" w:eastAsia="微软雅黑" w:hAnsi="微软雅黑" w:hint="eastAsia"/>
          <w:sz w:val="20"/>
          <w:szCs w:val="20"/>
        </w:rPr>
        <w:t>，用于网站建设、</w:t>
      </w:r>
      <w:r>
        <w:rPr>
          <w:rFonts w:ascii="微软雅黑" w:eastAsia="微软雅黑" w:hAnsi="微软雅黑"/>
          <w:sz w:val="20"/>
          <w:szCs w:val="20"/>
        </w:rPr>
        <w:t>服务器</w:t>
      </w:r>
      <w:r>
        <w:rPr>
          <w:rFonts w:ascii="微软雅黑" w:eastAsia="微软雅黑" w:hAnsi="微软雅黑" w:hint="eastAsia"/>
          <w:sz w:val="20"/>
          <w:szCs w:val="20"/>
        </w:rPr>
        <w:t>租用、相关服务等.</w:t>
      </w:r>
      <w:r>
        <w:rPr>
          <w:rFonts w:ascii="微软雅黑" w:eastAsia="微软雅黑" w:hAnsi="微软雅黑"/>
          <w:b/>
          <w:bCs/>
          <w:sz w:val="20"/>
          <w:szCs w:val="20"/>
          <w:u w:val="single"/>
        </w:rPr>
        <w:t xml:space="preserve"> </w:t>
      </w:r>
    </w:p>
    <w:p w14:paraId="52B408FF" w14:textId="77777777" w:rsidR="004D3A00" w:rsidRDefault="004D3A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sz w:val="20"/>
          <w:szCs w:val="20"/>
        </w:rPr>
      </w:pPr>
    </w:p>
    <w:tbl>
      <w:tblPr>
        <w:tblStyle w:val="a9"/>
        <w:tblW w:w="0" w:type="auto"/>
        <w:tblInd w:w="534" w:type="dxa"/>
        <w:tblLook w:val="04A0" w:firstRow="1" w:lastRow="0" w:firstColumn="1" w:lastColumn="0" w:noHBand="0" w:noVBand="1"/>
      </w:tblPr>
      <w:tblGrid>
        <w:gridCol w:w="2835"/>
        <w:gridCol w:w="3260"/>
        <w:gridCol w:w="3118"/>
      </w:tblGrid>
      <w:tr w:rsidR="004D3A00" w14:paraId="29F47FF0" w14:textId="77777777">
        <w:trPr>
          <w:trHeight w:val="543"/>
        </w:trPr>
        <w:tc>
          <w:tcPr>
            <w:tcW w:w="2835" w:type="dxa"/>
            <w:vAlign w:val="center"/>
          </w:tcPr>
          <w:p w14:paraId="5FCA0211" w14:textId="77777777" w:rsidR="004D3A00" w:rsidRDefault="00000000">
            <w:pPr>
              <w:tabs>
                <w:tab w:val="left" w:pos="9356"/>
              </w:tabs>
              <w:ind w:leftChars="-51" w:left="-107"/>
              <w:jc w:val="center"/>
              <w:rPr>
                <w:rFonts w:ascii="微软雅黑" w:eastAsia="微软雅黑" w:hAnsi="微软雅黑" w:hint="eastAsia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开户行</w:t>
            </w:r>
          </w:p>
        </w:tc>
        <w:tc>
          <w:tcPr>
            <w:tcW w:w="3260" w:type="dxa"/>
            <w:vAlign w:val="center"/>
          </w:tcPr>
          <w:p w14:paraId="63BE2170" w14:textId="77777777" w:rsidR="004D3A00" w:rsidRDefault="00000000">
            <w:pPr>
              <w:tabs>
                <w:tab w:val="left" w:pos="9356"/>
              </w:tabs>
              <w:ind w:leftChars="-19" w:left="284" w:hangingChars="162" w:hanging="324"/>
              <w:jc w:val="center"/>
              <w:rPr>
                <w:rFonts w:ascii="微软雅黑" w:eastAsia="微软雅黑" w:hAnsi="微软雅黑" w:hint="eastAsia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户名</w:t>
            </w:r>
          </w:p>
        </w:tc>
        <w:tc>
          <w:tcPr>
            <w:tcW w:w="3118" w:type="dxa"/>
            <w:vAlign w:val="center"/>
          </w:tcPr>
          <w:p w14:paraId="1015A8AC" w14:textId="77777777" w:rsidR="004D3A00" w:rsidRDefault="00000000">
            <w:pPr>
              <w:tabs>
                <w:tab w:val="left" w:pos="9356"/>
              </w:tabs>
              <w:ind w:leftChars="-51" w:left="-107"/>
              <w:jc w:val="center"/>
              <w:rPr>
                <w:rFonts w:ascii="微软雅黑" w:eastAsia="微软雅黑" w:hAnsi="微软雅黑" w:hint="eastAsia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账号</w:t>
            </w:r>
          </w:p>
        </w:tc>
      </w:tr>
      <w:tr w:rsidR="004D3A00" w14:paraId="5805ABA5" w14:textId="77777777">
        <w:trPr>
          <w:trHeight w:val="455"/>
        </w:trPr>
        <w:tc>
          <w:tcPr>
            <w:tcW w:w="2835" w:type="dxa"/>
            <w:vAlign w:val="center"/>
          </w:tcPr>
          <w:p w14:paraId="23DCEF88" w14:textId="77777777" w:rsidR="004D3A00" w:rsidRDefault="00000000">
            <w:pPr>
              <w:tabs>
                <w:tab w:val="left" w:pos="9356"/>
              </w:tabs>
              <w:ind w:leftChars="-51" w:left="-107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0"/>
                <w:szCs w:val="18"/>
              </w:rPr>
              <w:lastRenderedPageBreak/>
              <w:t>中国民生银行股份有限公司深圳华联支行</w:t>
            </w:r>
          </w:p>
        </w:tc>
        <w:tc>
          <w:tcPr>
            <w:tcW w:w="3260" w:type="dxa"/>
            <w:vAlign w:val="center"/>
          </w:tcPr>
          <w:p w14:paraId="6DDE09F9" w14:textId="77777777" w:rsidR="004D3A00" w:rsidRDefault="00000000">
            <w:pPr>
              <w:tabs>
                <w:tab w:val="left" w:pos="9356"/>
              </w:tabs>
              <w:ind w:leftChars="-19" w:left="284" w:hangingChars="162" w:hanging="324"/>
              <w:jc w:val="center"/>
              <w:rPr>
                <w:rFonts w:ascii="微软雅黑" w:eastAsia="微软雅黑" w:hAnsi="微软雅黑" w:hint="eastAsia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深圳市</w:t>
            </w:r>
            <w:proofErr w:type="gramStart"/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海联智达</w:t>
            </w:r>
            <w:proofErr w:type="gramEnd"/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科技有限公司</w:t>
            </w:r>
          </w:p>
        </w:tc>
        <w:tc>
          <w:tcPr>
            <w:tcW w:w="3118" w:type="dxa"/>
            <w:vAlign w:val="center"/>
          </w:tcPr>
          <w:p w14:paraId="7A317FED" w14:textId="77777777" w:rsidR="004D3A00" w:rsidRDefault="00000000">
            <w:pPr>
              <w:tabs>
                <w:tab w:val="left" w:pos="9356"/>
              </w:tabs>
              <w:ind w:leftChars="-51" w:left="-107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0"/>
                <w:szCs w:val="18"/>
                <w:shd w:val="clear" w:color="auto" w:fill="FFFFFF"/>
              </w:rPr>
              <w:t>657015987</w:t>
            </w:r>
          </w:p>
        </w:tc>
      </w:tr>
    </w:tbl>
    <w:p w14:paraId="6C96BF37" w14:textId="77777777" w:rsidR="004D3A00" w:rsidRDefault="004D3A00">
      <w:pPr>
        <w:tabs>
          <w:tab w:val="left" w:pos="9356"/>
        </w:tabs>
        <w:jc w:val="left"/>
        <w:rPr>
          <w:rFonts w:ascii="微软雅黑" w:eastAsia="微软雅黑" w:hAnsi="微软雅黑" w:hint="eastAsia"/>
          <w:b/>
          <w:sz w:val="20"/>
          <w:szCs w:val="20"/>
        </w:rPr>
      </w:pPr>
    </w:p>
    <w:p w14:paraId="6E329EDC" w14:textId="77777777" w:rsidR="004D3A00" w:rsidRDefault="000000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b/>
          <w:sz w:val="20"/>
          <w:szCs w:val="20"/>
        </w:rPr>
        <w:t>服务周期</w:t>
      </w:r>
      <w:r>
        <w:rPr>
          <w:rFonts w:ascii="微软雅黑" w:eastAsia="微软雅黑" w:hAnsi="微软雅黑"/>
          <w:b/>
          <w:sz w:val="20"/>
          <w:szCs w:val="20"/>
        </w:rPr>
        <w:t>：</w:t>
      </w:r>
      <w:r>
        <w:rPr>
          <w:rFonts w:ascii="微软雅黑" w:eastAsia="微软雅黑" w:hAnsi="微软雅黑"/>
          <w:sz w:val="20"/>
          <w:szCs w:val="20"/>
          <w:u w:val="single"/>
        </w:rPr>
        <w:t xml:space="preserve"> </w:t>
      </w:r>
      <w:r>
        <w:rPr>
          <w:rFonts w:ascii="微软雅黑" w:eastAsia="微软雅黑" w:hAnsi="微软雅黑" w:hint="eastAsia"/>
          <w:sz w:val="20"/>
          <w:szCs w:val="20"/>
          <w:u w:val="single"/>
        </w:rPr>
        <w:t>2026年  月  日-2027年  月  日。</w:t>
      </w:r>
    </w:p>
    <w:p w14:paraId="27053DC2" w14:textId="77777777" w:rsidR="004D3A00" w:rsidRDefault="004D3A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sz w:val="20"/>
          <w:szCs w:val="20"/>
        </w:rPr>
      </w:pPr>
    </w:p>
    <w:p w14:paraId="0F1EFB3E" w14:textId="77777777" w:rsidR="004D3A00" w:rsidRDefault="000000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b/>
          <w:sz w:val="24"/>
          <w:szCs w:val="20"/>
        </w:rPr>
      </w:pPr>
      <w:r>
        <w:rPr>
          <w:rFonts w:ascii="微软雅黑" w:eastAsia="微软雅黑" w:hAnsi="微软雅黑" w:hint="eastAsia"/>
          <w:b/>
          <w:sz w:val="24"/>
          <w:szCs w:val="20"/>
        </w:rPr>
        <w:t>合同条款</w:t>
      </w:r>
    </w:p>
    <w:p w14:paraId="3299431B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本合同一式二份，甲乙方各保留一份，双方签字盖章有效。</w:t>
      </w:r>
    </w:p>
    <w:p w14:paraId="3CB02485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相关服务根据乙方购买的套餐或约定执行。</w:t>
      </w:r>
    </w:p>
    <w:p w14:paraId="4C75E79E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甲方委托</w:t>
      </w:r>
      <w:r>
        <w:rPr>
          <w:rFonts w:ascii="微软雅黑" w:eastAsia="微软雅黑" w:hAnsi="微软雅黑"/>
          <w:sz w:val="20"/>
          <w:szCs w:val="20"/>
        </w:rPr>
        <w:t>乙方代理注册的域名</w:t>
      </w:r>
      <w:r>
        <w:rPr>
          <w:rFonts w:ascii="微软雅黑" w:eastAsia="微软雅黑" w:hAnsi="微软雅黑" w:hint="eastAsia"/>
          <w:sz w:val="20"/>
          <w:szCs w:val="20"/>
        </w:rPr>
        <w:t>、所有账号等</w:t>
      </w:r>
      <w:r>
        <w:rPr>
          <w:rFonts w:ascii="微软雅黑" w:eastAsia="微软雅黑" w:hAnsi="微软雅黑"/>
          <w:sz w:val="20"/>
          <w:szCs w:val="20"/>
        </w:rPr>
        <w:t>所有权归甲方</w:t>
      </w:r>
      <w:r>
        <w:rPr>
          <w:rFonts w:ascii="微软雅黑" w:eastAsia="微软雅黑" w:hAnsi="微软雅黑" w:hint="eastAsia"/>
          <w:sz w:val="20"/>
          <w:szCs w:val="20"/>
        </w:rPr>
        <w:t>所有</w:t>
      </w:r>
      <w:r>
        <w:rPr>
          <w:rFonts w:ascii="微软雅黑" w:eastAsia="微软雅黑" w:hAnsi="微软雅黑"/>
          <w:sz w:val="20"/>
          <w:szCs w:val="20"/>
        </w:rPr>
        <w:t>，乙方必须</w:t>
      </w:r>
      <w:r>
        <w:rPr>
          <w:rFonts w:ascii="微软雅黑" w:eastAsia="微软雅黑" w:hAnsi="微软雅黑" w:hint="eastAsia"/>
          <w:sz w:val="20"/>
          <w:szCs w:val="20"/>
        </w:rPr>
        <w:t>向</w:t>
      </w:r>
      <w:r>
        <w:rPr>
          <w:rFonts w:ascii="微软雅黑" w:eastAsia="微软雅黑" w:hAnsi="微软雅黑"/>
          <w:sz w:val="20"/>
          <w:szCs w:val="20"/>
        </w:rPr>
        <w:t>甲方提供</w:t>
      </w:r>
      <w:r>
        <w:rPr>
          <w:rFonts w:ascii="微软雅黑" w:eastAsia="微软雅黑" w:hAnsi="微软雅黑" w:hint="eastAsia"/>
          <w:sz w:val="20"/>
          <w:szCs w:val="20"/>
        </w:rPr>
        <w:t>相关</w:t>
      </w:r>
      <w:r>
        <w:rPr>
          <w:rFonts w:ascii="微软雅黑" w:eastAsia="微软雅黑" w:hAnsi="微软雅黑"/>
          <w:sz w:val="20"/>
          <w:szCs w:val="20"/>
        </w:rPr>
        <w:t>注册信息</w:t>
      </w:r>
      <w:r>
        <w:rPr>
          <w:rFonts w:ascii="微软雅黑" w:eastAsia="微软雅黑" w:hAnsi="微软雅黑" w:hint="eastAsia"/>
          <w:sz w:val="20"/>
          <w:szCs w:val="20"/>
        </w:rPr>
        <w:t>。</w:t>
      </w:r>
    </w:p>
    <w:p w14:paraId="6243886A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如果选用的是海外服务器，由于受到政策及线路影响，国内访问可能会存在不稳定情况，包括宽带，手机W</w:t>
      </w:r>
      <w:r>
        <w:rPr>
          <w:rFonts w:ascii="微软雅黑" w:eastAsia="微软雅黑" w:hAnsi="微软雅黑"/>
          <w:sz w:val="20"/>
          <w:szCs w:val="20"/>
        </w:rPr>
        <w:t>IFI</w:t>
      </w:r>
      <w:r>
        <w:rPr>
          <w:rFonts w:ascii="微软雅黑" w:eastAsia="微软雅黑" w:hAnsi="微软雅黑" w:hint="eastAsia"/>
          <w:sz w:val="20"/>
          <w:szCs w:val="20"/>
        </w:rPr>
        <w:t>及移动网络。海外访问均正常，但会根据服务器机房离客户远近，速度会不一样。</w:t>
      </w:r>
    </w:p>
    <w:p w14:paraId="53D5398D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由于各种显示器尺寸及显示效果的差异，不同显示器网站会有一定色差。不同尺寸显示效果也存在一定差异，建议使用1</w:t>
      </w:r>
      <w:r>
        <w:rPr>
          <w:rFonts w:ascii="微软雅黑" w:eastAsia="微软雅黑" w:hAnsi="微软雅黑"/>
          <w:sz w:val="20"/>
          <w:szCs w:val="20"/>
        </w:rPr>
        <w:t>920*1080</w:t>
      </w:r>
      <w:r>
        <w:rPr>
          <w:rFonts w:ascii="微软雅黑" w:eastAsia="微软雅黑" w:hAnsi="微软雅黑" w:hint="eastAsia"/>
          <w:sz w:val="20"/>
          <w:szCs w:val="20"/>
        </w:rPr>
        <w:t>分辨率。</w:t>
      </w:r>
    </w:p>
    <w:p w14:paraId="360DB768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由于各个浏览器存在一定兼容性问题，部分功能可能会受到影响，建议电脑与手机使用最新版的G</w:t>
      </w:r>
      <w:r>
        <w:rPr>
          <w:rFonts w:ascii="微软雅黑" w:eastAsia="微软雅黑" w:hAnsi="微软雅黑"/>
          <w:sz w:val="20"/>
          <w:szCs w:val="20"/>
        </w:rPr>
        <w:t>oogle</w:t>
      </w:r>
      <w:r>
        <w:rPr>
          <w:rFonts w:ascii="微软雅黑" w:eastAsia="微软雅黑" w:hAnsi="微软雅黑" w:hint="eastAsia"/>
          <w:sz w:val="20"/>
          <w:szCs w:val="20"/>
        </w:rPr>
        <w:t>浏览器访问网站</w:t>
      </w:r>
    </w:p>
    <w:p w14:paraId="4741DACF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乙方</w:t>
      </w:r>
      <w:r>
        <w:rPr>
          <w:rFonts w:ascii="微软雅黑" w:eastAsia="微软雅黑" w:hAnsi="微软雅黑"/>
          <w:sz w:val="20"/>
          <w:szCs w:val="20"/>
        </w:rPr>
        <w:t>须</w:t>
      </w:r>
      <w:r>
        <w:rPr>
          <w:rFonts w:ascii="微软雅黑" w:eastAsia="微软雅黑" w:hAnsi="微软雅黑" w:hint="eastAsia"/>
          <w:sz w:val="20"/>
          <w:szCs w:val="20"/>
        </w:rPr>
        <w:t>24小时内</w:t>
      </w:r>
      <w:r>
        <w:rPr>
          <w:rFonts w:ascii="微软雅黑" w:eastAsia="微软雅黑" w:hAnsi="微软雅黑"/>
          <w:sz w:val="20"/>
          <w:szCs w:val="20"/>
        </w:rPr>
        <w:t>及时响应</w:t>
      </w:r>
      <w:r>
        <w:rPr>
          <w:rFonts w:ascii="微软雅黑" w:eastAsia="微软雅黑" w:hAnsi="微软雅黑" w:hint="eastAsia"/>
          <w:sz w:val="20"/>
          <w:szCs w:val="20"/>
        </w:rPr>
        <w:t>甲方</w:t>
      </w:r>
      <w:r>
        <w:rPr>
          <w:rFonts w:ascii="微软雅黑" w:eastAsia="微软雅黑" w:hAnsi="微软雅黑"/>
          <w:sz w:val="20"/>
          <w:szCs w:val="20"/>
        </w:rPr>
        <w:t>的要求</w:t>
      </w:r>
      <w:r>
        <w:rPr>
          <w:rFonts w:ascii="微软雅黑" w:eastAsia="微软雅黑" w:hAnsi="微软雅黑" w:hint="eastAsia"/>
          <w:sz w:val="20"/>
          <w:szCs w:val="20"/>
        </w:rPr>
        <w:t>，法定假日除外</w:t>
      </w:r>
    </w:p>
    <w:p w14:paraId="447422B9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甲方需</w:t>
      </w:r>
      <w:r>
        <w:rPr>
          <w:rFonts w:ascii="微软雅黑" w:eastAsia="微软雅黑" w:hAnsi="微软雅黑"/>
          <w:sz w:val="20"/>
          <w:szCs w:val="20"/>
        </w:rPr>
        <w:t>积极配合乙方，</w:t>
      </w:r>
      <w:r>
        <w:rPr>
          <w:rFonts w:ascii="微软雅黑" w:eastAsia="微软雅黑" w:hAnsi="微软雅黑" w:hint="eastAsia"/>
          <w:sz w:val="20"/>
          <w:szCs w:val="20"/>
        </w:rPr>
        <w:t>按时</w:t>
      </w:r>
      <w:r>
        <w:rPr>
          <w:rFonts w:ascii="微软雅黑" w:eastAsia="微软雅黑" w:hAnsi="微软雅黑"/>
          <w:sz w:val="20"/>
          <w:szCs w:val="20"/>
        </w:rPr>
        <w:t>提供</w:t>
      </w:r>
      <w:r>
        <w:rPr>
          <w:rFonts w:ascii="微软雅黑" w:eastAsia="微软雅黑" w:hAnsi="微软雅黑" w:hint="eastAsia"/>
          <w:sz w:val="20"/>
          <w:szCs w:val="20"/>
        </w:rPr>
        <w:t>相应</w:t>
      </w:r>
      <w:r>
        <w:rPr>
          <w:rFonts w:ascii="微软雅黑" w:eastAsia="微软雅黑" w:hAnsi="微软雅黑"/>
          <w:sz w:val="20"/>
          <w:szCs w:val="20"/>
        </w:rPr>
        <w:t>的</w:t>
      </w:r>
      <w:r>
        <w:rPr>
          <w:rFonts w:ascii="微软雅黑" w:eastAsia="微软雅黑" w:hAnsi="微软雅黑" w:hint="eastAsia"/>
          <w:sz w:val="20"/>
          <w:szCs w:val="20"/>
        </w:rPr>
        <w:t>文案、图片</w:t>
      </w:r>
      <w:r>
        <w:rPr>
          <w:rFonts w:ascii="微软雅黑" w:eastAsia="微软雅黑" w:hAnsi="微软雅黑"/>
          <w:sz w:val="20"/>
          <w:szCs w:val="20"/>
        </w:rPr>
        <w:t>、视频</w:t>
      </w:r>
      <w:r>
        <w:rPr>
          <w:rFonts w:ascii="微软雅黑" w:eastAsia="微软雅黑" w:hAnsi="微软雅黑" w:hint="eastAsia"/>
          <w:sz w:val="20"/>
          <w:szCs w:val="20"/>
        </w:rPr>
        <w:t>、账号</w:t>
      </w:r>
      <w:r>
        <w:rPr>
          <w:rFonts w:ascii="微软雅黑" w:eastAsia="微软雅黑" w:hAnsi="微软雅黑"/>
          <w:sz w:val="20"/>
          <w:szCs w:val="20"/>
        </w:rPr>
        <w:t>等各种材料</w:t>
      </w:r>
      <w:r>
        <w:rPr>
          <w:rFonts w:ascii="微软雅黑" w:eastAsia="微软雅黑" w:hAnsi="微软雅黑" w:hint="eastAsia"/>
          <w:sz w:val="20"/>
          <w:szCs w:val="20"/>
        </w:rPr>
        <w:t>，用于建站、推广等服务。</w:t>
      </w:r>
    </w:p>
    <w:p w14:paraId="3664DFC9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乙方</w:t>
      </w:r>
      <w:r>
        <w:rPr>
          <w:rFonts w:ascii="微软雅黑" w:eastAsia="微软雅黑" w:hAnsi="微软雅黑"/>
          <w:sz w:val="20"/>
          <w:szCs w:val="20"/>
        </w:rPr>
        <w:t>收到需求及资料后，按约定时间</w:t>
      </w:r>
      <w:r>
        <w:rPr>
          <w:rFonts w:ascii="微软雅黑" w:eastAsia="微软雅黑" w:hAnsi="微软雅黑" w:hint="eastAsia"/>
          <w:sz w:val="20"/>
          <w:szCs w:val="20"/>
        </w:rPr>
        <w:t>提供服务</w:t>
      </w:r>
      <w:r>
        <w:rPr>
          <w:rFonts w:ascii="微软雅黑" w:eastAsia="微软雅黑" w:hAnsi="微软雅黑"/>
          <w:sz w:val="20"/>
          <w:szCs w:val="20"/>
        </w:rPr>
        <w:t>，完成后交付确认上线。</w:t>
      </w:r>
    </w:p>
    <w:p w14:paraId="56E9EDEC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甲方需自行上传网站内容，如产品，文章，图片等。</w:t>
      </w:r>
    </w:p>
    <w:p w14:paraId="675950A5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网站制作</w:t>
      </w:r>
      <w:r>
        <w:rPr>
          <w:rFonts w:ascii="微软雅黑" w:eastAsia="微软雅黑" w:hAnsi="微软雅黑"/>
          <w:sz w:val="20"/>
          <w:szCs w:val="20"/>
        </w:rPr>
        <w:t>期间甲方若提出页面</w:t>
      </w:r>
      <w:r>
        <w:rPr>
          <w:rFonts w:ascii="微软雅黑" w:eastAsia="微软雅黑" w:hAnsi="微软雅黑" w:hint="eastAsia"/>
          <w:sz w:val="20"/>
          <w:szCs w:val="20"/>
        </w:rPr>
        <w:t>、</w:t>
      </w:r>
      <w:r>
        <w:rPr>
          <w:rFonts w:ascii="微软雅黑" w:eastAsia="微软雅黑" w:hAnsi="微软雅黑"/>
          <w:sz w:val="20"/>
          <w:szCs w:val="20"/>
        </w:rPr>
        <w:t>栏目</w:t>
      </w:r>
      <w:r>
        <w:rPr>
          <w:rFonts w:ascii="微软雅黑" w:eastAsia="微软雅黑" w:hAnsi="微软雅黑" w:hint="eastAsia"/>
          <w:sz w:val="20"/>
          <w:szCs w:val="20"/>
        </w:rPr>
        <w:t>、</w:t>
      </w:r>
      <w:r>
        <w:rPr>
          <w:rFonts w:ascii="微软雅黑" w:eastAsia="微软雅黑" w:hAnsi="微软雅黑"/>
          <w:sz w:val="20"/>
          <w:szCs w:val="20"/>
        </w:rPr>
        <w:t>功能</w:t>
      </w:r>
      <w:r>
        <w:rPr>
          <w:rFonts w:ascii="微软雅黑" w:eastAsia="微软雅黑" w:hAnsi="微软雅黑" w:hint="eastAsia"/>
          <w:sz w:val="20"/>
          <w:szCs w:val="20"/>
        </w:rPr>
        <w:t>、服务等，</w:t>
      </w:r>
      <w:r>
        <w:rPr>
          <w:rFonts w:ascii="微软雅黑" w:eastAsia="微软雅黑" w:hAnsi="微软雅黑"/>
          <w:sz w:val="20"/>
          <w:szCs w:val="20"/>
        </w:rPr>
        <w:t>超出套餐所包含的</w:t>
      </w:r>
      <w:r>
        <w:rPr>
          <w:rFonts w:ascii="微软雅黑" w:eastAsia="微软雅黑" w:hAnsi="微软雅黑" w:hint="eastAsia"/>
          <w:sz w:val="20"/>
          <w:szCs w:val="20"/>
        </w:rPr>
        <w:t>范围</w:t>
      </w:r>
      <w:r>
        <w:rPr>
          <w:rFonts w:ascii="微软雅黑" w:eastAsia="微软雅黑" w:hAnsi="微软雅黑"/>
          <w:sz w:val="20"/>
          <w:szCs w:val="20"/>
        </w:rPr>
        <w:t>，可进行协商补差价进行制作添加。</w:t>
      </w:r>
    </w:p>
    <w:p w14:paraId="507716C1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网站相关服务，在服务期内，乙方</w:t>
      </w:r>
      <w:r>
        <w:rPr>
          <w:rFonts w:ascii="微软雅黑" w:eastAsia="微软雅黑" w:hAnsi="微软雅黑"/>
          <w:sz w:val="20"/>
          <w:szCs w:val="20"/>
        </w:rPr>
        <w:t>须保证</w:t>
      </w:r>
      <w:r>
        <w:rPr>
          <w:rFonts w:ascii="微软雅黑" w:eastAsia="微软雅黑" w:hAnsi="微软雅黑" w:hint="eastAsia"/>
          <w:sz w:val="20"/>
          <w:szCs w:val="20"/>
        </w:rPr>
        <w:t>甲方</w:t>
      </w:r>
      <w:r>
        <w:rPr>
          <w:rFonts w:ascii="微软雅黑" w:eastAsia="微软雅黑" w:hAnsi="微软雅黑"/>
          <w:sz w:val="20"/>
          <w:szCs w:val="20"/>
        </w:rPr>
        <w:t>网站的正常运行及访问，不可抗力因素除外</w:t>
      </w:r>
      <w:r>
        <w:rPr>
          <w:rFonts w:ascii="微软雅黑" w:eastAsia="微软雅黑" w:hAnsi="微软雅黑" w:hint="eastAsia"/>
          <w:sz w:val="20"/>
          <w:szCs w:val="20"/>
        </w:rPr>
        <w:t>。</w:t>
      </w:r>
    </w:p>
    <w:p w14:paraId="03B0D365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服务到期前30个自然日，乙方须通知甲方续签服务合同，服务内容</w:t>
      </w:r>
      <w:r>
        <w:rPr>
          <w:rFonts w:ascii="微软雅黑" w:eastAsia="微软雅黑" w:hAnsi="微软雅黑"/>
          <w:sz w:val="20"/>
          <w:szCs w:val="20"/>
        </w:rPr>
        <w:t>与价格</w:t>
      </w:r>
      <w:r>
        <w:rPr>
          <w:rFonts w:ascii="微软雅黑" w:eastAsia="微软雅黑" w:hAnsi="微软雅黑" w:hint="eastAsia"/>
          <w:sz w:val="20"/>
          <w:szCs w:val="20"/>
        </w:rPr>
        <w:t>，</w:t>
      </w:r>
      <w:r>
        <w:rPr>
          <w:rFonts w:ascii="微软雅黑" w:eastAsia="微软雅黑" w:hAnsi="微软雅黑"/>
          <w:sz w:val="20"/>
          <w:szCs w:val="20"/>
        </w:rPr>
        <w:t>根据</w:t>
      </w:r>
      <w:r>
        <w:rPr>
          <w:rFonts w:ascii="微软雅黑" w:eastAsia="微软雅黑" w:hAnsi="微软雅黑" w:hint="eastAsia"/>
          <w:sz w:val="20"/>
          <w:szCs w:val="20"/>
        </w:rPr>
        <w:t>具体</w:t>
      </w:r>
      <w:r>
        <w:rPr>
          <w:rFonts w:ascii="微软雅黑" w:eastAsia="微软雅黑" w:hAnsi="微软雅黑"/>
          <w:sz w:val="20"/>
          <w:szCs w:val="20"/>
        </w:rPr>
        <w:t>服务条款为准，</w:t>
      </w:r>
      <w:r>
        <w:rPr>
          <w:rFonts w:ascii="微软雅黑" w:eastAsia="微软雅黑" w:hAnsi="微软雅黑" w:hint="eastAsia"/>
          <w:sz w:val="20"/>
          <w:szCs w:val="20"/>
        </w:rPr>
        <w:t>到期仍未签订服务合同，乙方将停止服务。</w:t>
      </w:r>
    </w:p>
    <w:p w14:paraId="31AA6A23" w14:textId="77777777" w:rsidR="004D3A00" w:rsidRDefault="00000000">
      <w:pPr>
        <w:pStyle w:val="ab"/>
        <w:numPr>
          <w:ilvl w:val="0"/>
          <w:numId w:val="1"/>
        </w:numPr>
        <w:tabs>
          <w:tab w:val="left" w:pos="9356"/>
        </w:tabs>
        <w:ind w:leftChars="202" w:left="848" w:hangingChars="212" w:hanging="424"/>
        <w:jc w:val="left"/>
        <w:rPr>
          <w:rFonts w:ascii="微软雅黑" w:eastAsia="微软雅黑" w:hAnsi="微软雅黑" w:hint="eastAsia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如果</w:t>
      </w:r>
      <w:r>
        <w:rPr>
          <w:rFonts w:ascii="微软雅黑" w:eastAsia="微软雅黑" w:hAnsi="微软雅黑"/>
          <w:sz w:val="20"/>
          <w:szCs w:val="20"/>
        </w:rPr>
        <w:t>双方发生纠纷，</w:t>
      </w:r>
      <w:r>
        <w:rPr>
          <w:rFonts w:ascii="微软雅黑" w:eastAsia="微软雅黑" w:hAnsi="微软雅黑" w:hint="eastAsia"/>
          <w:sz w:val="20"/>
          <w:szCs w:val="20"/>
        </w:rPr>
        <w:t>双方</w:t>
      </w:r>
      <w:r>
        <w:rPr>
          <w:rFonts w:ascii="微软雅黑" w:eastAsia="微软雅黑" w:hAnsi="微软雅黑"/>
          <w:sz w:val="20"/>
          <w:szCs w:val="20"/>
        </w:rPr>
        <w:t>先进行友好协商解决，本协议的签订，执行和解释及争议</w:t>
      </w:r>
      <w:r>
        <w:rPr>
          <w:rFonts w:ascii="微软雅黑" w:eastAsia="微软雅黑" w:hAnsi="微软雅黑" w:hint="eastAsia"/>
          <w:sz w:val="20"/>
          <w:szCs w:val="20"/>
        </w:rPr>
        <w:t>的</w:t>
      </w:r>
      <w:r>
        <w:rPr>
          <w:rFonts w:ascii="微软雅黑" w:eastAsia="微软雅黑" w:hAnsi="微软雅黑"/>
          <w:sz w:val="20"/>
          <w:szCs w:val="20"/>
        </w:rPr>
        <w:t>解决</w:t>
      </w:r>
      <w:r>
        <w:rPr>
          <w:rFonts w:ascii="微软雅黑" w:eastAsia="微软雅黑" w:hAnsi="微软雅黑" w:hint="eastAsia"/>
          <w:sz w:val="20"/>
          <w:szCs w:val="20"/>
        </w:rPr>
        <w:t>均应该</w:t>
      </w:r>
      <w:r>
        <w:rPr>
          <w:rFonts w:ascii="微软雅黑" w:eastAsia="微软雅黑" w:hAnsi="微软雅黑"/>
          <w:sz w:val="20"/>
          <w:szCs w:val="20"/>
        </w:rPr>
        <w:t>适用中国法律。</w:t>
      </w:r>
    </w:p>
    <w:p w14:paraId="71B68D24" w14:textId="77777777" w:rsidR="004D3A00" w:rsidRDefault="004D3A00">
      <w:pPr>
        <w:tabs>
          <w:tab w:val="left" w:pos="9356"/>
        </w:tabs>
        <w:jc w:val="left"/>
        <w:rPr>
          <w:rFonts w:ascii="微软雅黑" w:eastAsia="微软雅黑" w:hAnsi="微软雅黑" w:hint="eastAsia"/>
          <w:sz w:val="20"/>
          <w:szCs w:val="20"/>
        </w:rPr>
      </w:pPr>
    </w:p>
    <w:p w14:paraId="03518269" w14:textId="77777777" w:rsidR="004D3A00" w:rsidRDefault="004D3A00">
      <w:pPr>
        <w:tabs>
          <w:tab w:val="left" w:pos="9356"/>
        </w:tabs>
        <w:ind w:leftChars="135" w:left="283"/>
        <w:jc w:val="left"/>
        <w:rPr>
          <w:rFonts w:ascii="微软雅黑" w:eastAsia="微软雅黑" w:hAnsi="微软雅黑" w:hint="eastAsia"/>
          <w:sz w:val="20"/>
          <w:szCs w:val="20"/>
        </w:rPr>
      </w:pPr>
    </w:p>
    <w:tbl>
      <w:tblPr>
        <w:tblStyle w:val="a9"/>
        <w:tblW w:w="9780" w:type="dxa"/>
        <w:tblInd w:w="534" w:type="dxa"/>
        <w:tblLook w:val="04A0" w:firstRow="1" w:lastRow="0" w:firstColumn="1" w:lastColumn="0" w:noHBand="0" w:noVBand="1"/>
      </w:tblPr>
      <w:tblGrid>
        <w:gridCol w:w="4852"/>
        <w:gridCol w:w="4928"/>
      </w:tblGrid>
      <w:tr w:rsidR="004D3A00" w14:paraId="2A1112E5" w14:textId="77777777">
        <w:trPr>
          <w:trHeight w:val="2487"/>
        </w:trPr>
        <w:tc>
          <w:tcPr>
            <w:tcW w:w="4852" w:type="dxa"/>
          </w:tcPr>
          <w:p w14:paraId="6904B203" w14:textId="77777777" w:rsidR="004D3A00" w:rsidRDefault="000000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甲方</w:t>
            </w:r>
            <w:r>
              <w:rPr>
                <w:rFonts w:ascii="微软雅黑" w:eastAsia="微软雅黑" w:hAnsi="微软雅黑"/>
                <w:sz w:val="20"/>
                <w:szCs w:val="20"/>
              </w:rPr>
              <w:t xml:space="preserve">： </w:t>
            </w:r>
          </w:p>
          <w:p w14:paraId="742DFBF3" w14:textId="77777777" w:rsidR="004D3A00" w:rsidRDefault="004D3A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23278879" w14:textId="77777777" w:rsidR="004D3A00" w:rsidRDefault="000000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甲方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代表签字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</w:p>
          <w:p w14:paraId="3EAB52B6" w14:textId="77777777" w:rsidR="004D3A00" w:rsidRDefault="000000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（客户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单位盖章）</w:t>
            </w:r>
          </w:p>
          <w:p w14:paraId="4D90F844" w14:textId="77777777" w:rsidR="004D3A00" w:rsidRDefault="004D3A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4D9134F9" w14:textId="77777777" w:rsidR="004D3A00" w:rsidRDefault="000000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日期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：202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年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日</w:t>
            </w:r>
          </w:p>
        </w:tc>
        <w:tc>
          <w:tcPr>
            <w:tcW w:w="4928" w:type="dxa"/>
          </w:tcPr>
          <w:p w14:paraId="56AA205A" w14:textId="77777777" w:rsidR="004D3A00" w:rsidRDefault="000000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乙方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：</w:t>
            </w:r>
          </w:p>
          <w:p w14:paraId="57A80C1D" w14:textId="77777777" w:rsidR="004D3A00" w:rsidRDefault="004D3A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64E59232" w14:textId="77777777" w:rsidR="004D3A00" w:rsidRDefault="000000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乙方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代表签字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： </w:t>
            </w:r>
          </w:p>
          <w:p w14:paraId="562663F3" w14:textId="77777777" w:rsidR="004D3A00" w:rsidRDefault="000000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（客户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单位盖章）</w:t>
            </w:r>
          </w:p>
          <w:p w14:paraId="19D54EAD" w14:textId="77777777" w:rsidR="004D3A00" w:rsidRDefault="004D3A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2737FDD1" w14:textId="77777777" w:rsidR="004D3A00" w:rsidRDefault="00000000">
            <w:pPr>
              <w:tabs>
                <w:tab w:val="left" w:pos="9356"/>
              </w:tabs>
              <w:ind w:leftChars="-51" w:left="283" w:hangingChars="195" w:hanging="39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日期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：202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6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年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月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日</w:t>
            </w:r>
          </w:p>
        </w:tc>
      </w:tr>
    </w:tbl>
    <w:p w14:paraId="6C0E981B" w14:textId="77777777" w:rsidR="004D3A00" w:rsidRDefault="004D3A00">
      <w:pPr>
        <w:tabs>
          <w:tab w:val="left" w:pos="9356"/>
        </w:tabs>
        <w:jc w:val="left"/>
        <w:rPr>
          <w:rFonts w:ascii="微软雅黑" w:eastAsia="微软雅黑" w:hAnsi="微软雅黑" w:hint="eastAsia"/>
          <w:b/>
          <w:sz w:val="24"/>
          <w:szCs w:val="20"/>
        </w:rPr>
      </w:pPr>
    </w:p>
    <w:sectPr w:rsidR="004D3A0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127" w:right="1274" w:bottom="1440" w:left="993" w:header="680" w:footer="158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4F7C6" w14:textId="77777777" w:rsidR="00A41544" w:rsidRDefault="00A41544">
      <w:r>
        <w:separator/>
      </w:r>
    </w:p>
  </w:endnote>
  <w:endnote w:type="continuationSeparator" w:id="0">
    <w:p w14:paraId="39E27D26" w14:textId="77777777" w:rsidR="00A41544" w:rsidRDefault="00A41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13E47" w14:textId="77777777" w:rsidR="004D3A00" w:rsidRDefault="004D3A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9717" w14:textId="77777777" w:rsidR="004D3A00" w:rsidRDefault="00000000">
    <w:pPr>
      <w:pStyle w:val="a5"/>
      <w:jc w:val="right"/>
      <w:rPr>
        <w:rFonts w:ascii="微软雅黑" w:eastAsia="微软雅黑" w:hAnsi="微软雅黑" w:hint="eastAsia"/>
        <w:sz w:val="16"/>
      </w:rPr>
    </w:pPr>
    <w:r>
      <w:rPr>
        <w:rFonts w:ascii="微软雅黑" w:eastAsia="微软雅黑" w:hAnsi="微软雅黑"/>
        <w:sz w:val="16"/>
      </w:rPr>
      <w:t>202</w:t>
    </w:r>
    <w:r>
      <w:rPr>
        <w:rFonts w:ascii="微软雅黑" w:eastAsia="微软雅黑" w:hAnsi="微软雅黑" w:hint="eastAsia"/>
        <w:sz w:val="16"/>
      </w:rPr>
      <w:t>6</w:t>
    </w:r>
    <w:r>
      <w:rPr>
        <w:rFonts w:ascii="微软雅黑" w:eastAsia="微软雅黑" w:hAnsi="微软雅黑"/>
        <w:sz w:val="16"/>
      </w:rPr>
      <w:t>0</w:t>
    </w:r>
    <w:r>
      <w:rPr>
        <w:rFonts w:ascii="微软雅黑" w:eastAsia="微软雅黑" w:hAnsi="微软雅黑" w:hint="eastAsia"/>
        <w:sz w:val="16"/>
      </w:rPr>
      <w:t>424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1EA5" w14:textId="77777777" w:rsidR="004D3A00" w:rsidRDefault="004D3A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C84EB" w14:textId="77777777" w:rsidR="00A41544" w:rsidRDefault="00A41544">
      <w:r>
        <w:separator/>
      </w:r>
    </w:p>
  </w:footnote>
  <w:footnote w:type="continuationSeparator" w:id="0">
    <w:p w14:paraId="5A5E37E4" w14:textId="77777777" w:rsidR="00A41544" w:rsidRDefault="00A41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84811" w14:textId="77777777" w:rsidR="004D3A00" w:rsidRDefault="004D3A0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CBBE5" w14:textId="77777777" w:rsidR="004D3A00" w:rsidRDefault="00000000">
    <w:pPr>
      <w:tabs>
        <w:tab w:val="right" w:pos="9639"/>
      </w:tabs>
      <w:jc w:val="left"/>
      <w:rPr>
        <w:rFonts w:ascii="微软雅黑" w:eastAsia="微软雅黑" w:hAnsi="微软雅黑" w:hint="eastAsia"/>
        <w:b/>
        <w:sz w:val="18"/>
        <w:szCs w:val="20"/>
      </w:rPr>
    </w:pPr>
    <w:r>
      <w:rPr>
        <w:rFonts w:ascii="微软雅黑" w:eastAsia="微软雅黑" w:hAnsi="微软雅黑" w:hint="eastAsia"/>
        <w:b/>
        <w:sz w:val="18"/>
        <w:szCs w:val="20"/>
      </w:rPr>
      <w:t>合同编号</w:t>
    </w:r>
    <w:r>
      <w:rPr>
        <w:rFonts w:ascii="微软雅黑" w:eastAsia="微软雅黑" w:hAnsi="微软雅黑"/>
        <w:b/>
        <w:sz w:val="18"/>
        <w:szCs w:val="20"/>
      </w:rPr>
      <w:t>：</w:t>
    </w:r>
    <w:r>
      <w:rPr>
        <w:rFonts w:ascii="微软雅黑" w:eastAsia="微软雅黑" w:hAnsi="微软雅黑" w:hint="eastAsia"/>
        <w:b/>
        <w:sz w:val="18"/>
        <w:szCs w:val="20"/>
      </w:rPr>
      <w:t>HLZDHT2604-004</w:t>
    </w:r>
    <w:r>
      <w:rPr>
        <w:rFonts w:ascii="微软雅黑" w:eastAsia="微软雅黑" w:hAnsi="微软雅黑"/>
        <w:b/>
        <w:sz w:val="18"/>
        <w:szCs w:val="20"/>
      </w:rPr>
      <w:tab/>
    </w:r>
  </w:p>
  <w:p w14:paraId="14C1383B" w14:textId="77777777" w:rsidR="004D3A00" w:rsidRDefault="00000000">
    <w:pPr>
      <w:pStyle w:val="a7"/>
      <w:pBdr>
        <w:bottom w:val="none" w:sz="0" w:space="0" w:color="auto"/>
      </w:pBdr>
      <w:tabs>
        <w:tab w:val="clear" w:pos="4153"/>
        <w:tab w:val="clear" w:pos="8306"/>
        <w:tab w:val="center" w:pos="4111"/>
        <w:tab w:val="center" w:pos="4819"/>
        <w:tab w:val="right" w:pos="8789"/>
        <w:tab w:val="left" w:pos="8955"/>
        <w:tab w:val="right" w:pos="9639"/>
      </w:tabs>
      <w:rPr>
        <w:rFonts w:ascii="微软雅黑" w:eastAsia="微软雅黑" w:hAnsi="微软雅黑" w:hint="eastAsia"/>
        <w:b/>
        <w:sz w:val="32"/>
        <w:szCs w:val="32"/>
      </w:rPr>
    </w:pPr>
    <w:r>
      <w:rPr>
        <w:rFonts w:ascii="微软雅黑" w:eastAsia="微软雅黑" w:hAnsi="微软雅黑" w:hint="eastAsia"/>
        <w:b/>
        <w:sz w:val="32"/>
        <w:szCs w:val="32"/>
      </w:rPr>
      <w:t>独立站服务合同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0624" w14:textId="77777777" w:rsidR="004D3A00" w:rsidRDefault="004D3A0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F5B30"/>
    <w:multiLevelType w:val="multilevel"/>
    <w:tmpl w:val="2E8F5B30"/>
    <w:lvl w:ilvl="0">
      <w:start w:val="1"/>
      <w:numFmt w:val="decimal"/>
      <w:lvlText w:val="%1."/>
      <w:lvlJc w:val="left"/>
      <w:pPr>
        <w:ind w:left="1980" w:hanging="420"/>
      </w:pPr>
    </w:lvl>
    <w:lvl w:ilvl="1">
      <w:start w:val="1"/>
      <w:numFmt w:val="lowerLetter"/>
      <w:lvlText w:val="%2)"/>
      <w:lvlJc w:val="left"/>
      <w:pPr>
        <w:ind w:left="2400" w:hanging="420"/>
      </w:pPr>
    </w:lvl>
    <w:lvl w:ilvl="2">
      <w:start w:val="1"/>
      <w:numFmt w:val="lowerRoman"/>
      <w:lvlText w:val="%3."/>
      <w:lvlJc w:val="right"/>
      <w:pPr>
        <w:ind w:left="2820" w:hanging="420"/>
      </w:pPr>
    </w:lvl>
    <w:lvl w:ilvl="3">
      <w:start w:val="1"/>
      <w:numFmt w:val="decimal"/>
      <w:lvlText w:val="%4."/>
      <w:lvlJc w:val="left"/>
      <w:pPr>
        <w:ind w:left="3240" w:hanging="420"/>
      </w:pPr>
    </w:lvl>
    <w:lvl w:ilvl="4">
      <w:start w:val="1"/>
      <w:numFmt w:val="lowerLetter"/>
      <w:lvlText w:val="%5)"/>
      <w:lvlJc w:val="left"/>
      <w:pPr>
        <w:ind w:left="3660" w:hanging="420"/>
      </w:pPr>
    </w:lvl>
    <w:lvl w:ilvl="5">
      <w:start w:val="1"/>
      <w:numFmt w:val="lowerRoman"/>
      <w:lvlText w:val="%6."/>
      <w:lvlJc w:val="right"/>
      <w:pPr>
        <w:ind w:left="4080" w:hanging="420"/>
      </w:pPr>
    </w:lvl>
    <w:lvl w:ilvl="6">
      <w:start w:val="1"/>
      <w:numFmt w:val="decimal"/>
      <w:lvlText w:val="%7."/>
      <w:lvlJc w:val="left"/>
      <w:pPr>
        <w:ind w:left="4500" w:hanging="420"/>
      </w:pPr>
    </w:lvl>
    <w:lvl w:ilvl="7">
      <w:start w:val="1"/>
      <w:numFmt w:val="lowerLetter"/>
      <w:lvlText w:val="%8)"/>
      <w:lvlJc w:val="left"/>
      <w:pPr>
        <w:ind w:left="4920" w:hanging="420"/>
      </w:pPr>
    </w:lvl>
    <w:lvl w:ilvl="8">
      <w:start w:val="1"/>
      <w:numFmt w:val="lowerRoman"/>
      <w:lvlText w:val="%9."/>
      <w:lvlJc w:val="right"/>
      <w:pPr>
        <w:ind w:left="5340" w:hanging="420"/>
      </w:pPr>
    </w:lvl>
  </w:abstractNum>
  <w:num w:numId="1" w16cid:durableId="7956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mUxZjNiYmEzNDZiNDE1MzUxZWM1NWI5NzZhMzhiZmEifQ=="/>
  </w:docVars>
  <w:rsids>
    <w:rsidRoot w:val="00BC1521"/>
    <w:rsid w:val="000037F1"/>
    <w:rsid w:val="00012E4B"/>
    <w:rsid w:val="00017AAA"/>
    <w:rsid w:val="00024028"/>
    <w:rsid w:val="00024E11"/>
    <w:rsid w:val="000423E4"/>
    <w:rsid w:val="00061BB3"/>
    <w:rsid w:val="00066637"/>
    <w:rsid w:val="000669FF"/>
    <w:rsid w:val="00071615"/>
    <w:rsid w:val="00074041"/>
    <w:rsid w:val="00076F49"/>
    <w:rsid w:val="000831EF"/>
    <w:rsid w:val="000970A2"/>
    <w:rsid w:val="000A0E4E"/>
    <w:rsid w:val="000A1A4B"/>
    <w:rsid w:val="000B013C"/>
    <w:rsid w:val="000B30E9"/>
    <w:rsid w:val="000B4305"/>
    <w:rsid w:val="000B511D"/>
    <w:rsid w:val="000B55F5"/>
    <w:rsid w:val="000C0972"/>
    <w:rsid w:val="000C2396"/>
    <w:rsid w:val="000E33EC"/>
    <w:rsid w:val="000F0516"/>
    <w:rsid w:val="000F2CE8"/>
    <w:rsid w:val="001046B1"/>
    <w:rsid w:val="00106BCF"/>
    <w:rsid w:val="00111E5B"/>
    <w:rsid w:val="001147FE"/>
    <w:rsid w:val="001310D0"/>
    <w:rsid w:val="00133CD1"/>
    <w:rsid w:val="001349D8"/>
    <w:rsid w:val="00150886"/>
    <w:rsid w:val="00153D65"/>
    <w:rsid w:val="00155212"/>
    <w:rsid w:val="00155775"/>
    <w:rsid w:val="001562C4"/>
    <w:rsid w:val="00162615"/>
    <w:rsid w:val="00171A3D"/>
    <w:rsid w:val="00176ADA"/>
    <w:rsid w:val="0017755B"/>
    <w:rsid w:val="00186698"/>
    <w:rsid w:val="001866A4"/>
    <w:rsid w:val="001912D0"/>
    <w:rsid w:val="00192779"/>
    <w:rsid w:val="001C732B"/>
    <w:rsid w:val="001D157D"/>
    <w:rsid w:val="001D24E5"/>
    <w:rsid w:val="001F428A"/>
    <w:rsid w:val="001F5A12"/>
    <w:rsid w:val="00203654"/>
    <w:rsid w:val="00205EB3"/>
    <w:rsid w:val="002230EE"/>
    <w:rsid w:val="00227D0E"/>
    <w:rsid w:val="002323E2"/>
    <w:rsid w:val="0025357B"/>
    <w:rsid w:val="00260A62"/>
    <w:rsid w:val="0027488C"/>
    <w:rsid w:val="002831D7"/>
    <w:rsid w:val="002A09D0"/>
    <w:rsid w:val="002A0D75"/>
    <w:rsid w:val="002A7032"/>
    <w:rsid w:val="002C3EDE"/>
    <w:rsid w:val="002C7252"/>
    <w:rsid w:val="002D197F"/>
    <w:rsid w:val="002D6687"/>
    <w:rsid w:val="002F517B"/>
    <w:rsid w:val="00313611"/>
    <w:rsid w:val="00321611"/>
    <w:rsid w:val="00325A8D"/>
    <w:rsid w:val="00332C35"/>
    <w:rsid w:val="003358DE"/>
    <w:rsid w:val="00346BFA"/>
    <w:rsid w:val="003628EC"/>
    <w:rsid w:val="00366EB5"/>
    <w:rsid w:val="003678C8"/>
    <w:rsid w:val="00384E2F"/>
    <w:rsid w:val="0039115A"/>
    <w:rsid w:val="003A1B60"/>
    <w:rsid w:val="003B0E0F"/>
    <w:rsid w:val="003B1ED8"/>
    <w:rsid w:val="003B423C"/>
    <w:rsid w:val="003C2CCB"/>
    <w:rsid w:val="003E16FE"/>
    <w:rsid w:val="003F0AD5"/>
    <w:rsid w:val="003F1A76"/>
    <w:rsid w:val="003F7387"/>
    <w:rsid w:val="00400838"/>
    <w:rsid w:val="00404681"/>
    <w:rsid w:val="004075B0"/>
    <w:rsid w:val="004242E0"/>
    <w:rsid w:val="00430D42"/>
    <w:rsid w:val="00445C27"/>
    <w:rsid w:val="0044646A"/>
    <w:rsid w:val="00451136"/>
    <w:rsid w:val="004568AA"/>
    <w:rsid w:val="0047151D"/>
    <w:rsid w:val="00477306"/>
    <w:rsid w:val="004775E6"/>
    <w:rsid w:val="00485BD7"/>
    <w:rsid w:val="00487E60"/>
    <w:rsid w:val="004904CE"/>
    <w:rsid w:val="00494536"/>
    <w:rsid w:val="00494A56"/>
    <w:rsid w:val="00496502"/>
    <w:rsid w:val="004A005B"/>
    <w:rsid w:val="004A059B"/>
    <w:rsid w:val="004A33C3"/>
    <w:rsid w:val="004C0634"/>
    <w:rsid w:val="004C063B"/>
    <w:rsid w:val="004C1B95"/>
    <w:rsid w:val="004C500B"/>
    <w:rsid w:val="004D3A00"/>
    <w:rsid w:val="004E3208"/>
    <w:rsid w:val="004E38E9"/>
    <w:rsid w:val="004E3E48"/>
    <w:rsid w:val="00501412"/>
    <w:rsid w:val="00507C19"/>
    <w:rsid w:val="00507C6F"/>
    <w:rsid w:val="005129B1"/>
    <w:rsid w:val="005139C9"/>
    <w:rsid w:val="0052368B"/>
    <w:rsid w:val="005304E4"/>
    <w:rsid w:val="00534BF6"/>
    <w:rsid w:val="005409D1"/>
    <w:rsid w:val="00542425"/>
    <w:rsid w:val="00545647"/>
    <w:rsid w:val="00545FB3"/>
    <w:rsid w:val="005528F2"/>
    <w:rsid w:val="00560829"/>
    <w:rsid w:val="00561208"/>
    <w:rsid w:val="00564161"/>
    <w:rsid w:val="00591943"/>
    <w:rsid w:val="00595AB3"/>
    <w:rsid w:val="005A2DED"/>
    <w:rsid w:val="005A773B"/>
    <w:rsid w:val="005B455B"/>
    <w:rsid w:val="005C11C8"/>
    <w:rsid w:val="00612EF1"/>
    <w:rsid w:val="00631E01"/>
    <w:rsid w:val="0063738B"/>
    <w:rsid w:val="00640580"/>
    <w:rsid w:val="00652575"/>
    <w:rsid w:val="006565BD"/>
    <w:rsid w:val="00671243"/>
    <w:rsid w:val="006733A1"/>
    <w:rsid w:val="0068681A"/>
    <w:rsid w:val="0069604F"/>
    <w:rsid w:val="006A2EE1"/>
    <w:rsid w:val="006B1FC2"/>
    <w:rsid w:val="006B65B8"/>
    <w:rsid w:val="006C4B91"/>
    <w:rsid w:val="006D2F7A"/>
    <w:rsid w:val="006E2D2E"/>
    <w:rsid w:val="006E3D56"/>
    <w:rsid w:val="006E6E34"/>
    <w:rsid w:val="006F09D2"/>
    <w:rsid w:val="00703476"/>
    <w:rsid w:val="00706F92"/>
    <w:rsid w:val="00711530"/>
    <w:rsid w:val="00716CAE"/>
    <w:rsid w:val="00720B37"/>
    <w:rsid w:val="007216F7"/>
    <w:rsid w:val="0072454E"/>
    <w:rsid w:val="00727202"/>
    <w:rsid w:val="007424D7"/>
    <w:rsid w:val="0074769B"/>
    <w:rsid w:val="00747845"/>
    <w:rsid w:val="007541DE"/>
    <w:rsid w:val="00754853"/>
    <w:rsid w:val="00772CFE"/>
    <w:rsid w:val="0077592F"/>
    <w:rsid w:val="00785942"/>
    <w:rsid w:val="0078696C"/>
    <w:rsid w:val="007908D4"/>
    <w:rsid w:val="007A31FB"/>
    <w:rsid w:val="007A57CD"/>
    <w:rsid w:val="007C6F27"/>
    <w:rsid w:val="007C7ACE"/>
    <w:rsid w:val="007E70CB"/>
    <w:rsid w:val="0080144F"/>
    <w:rsid w:val="008051A3"/>
    <w:rsid w:val="00812952"/>
    <w:rsid w:val="00815FB6"/>
    <w:rsid w:val="00823BF2"/>
    <w:rsid w:val="00823CD2"/>
    <w:rsid w:val="00833B08"/>
    <w:rsid w:val="00841604"/>
    <w:rsid w:val="00854BA0"/>
    <w:rsid w:val="0087423C"/>
    <w:rsid w:val="00882161"/>
    <w:rsid w:val="00882315"/>
    <w:rsid w:val="00893336"/>
    <w:rsid w:val="00896CA1"/>
    <w:rsid w:val="008A3303"/>
    <w:rsid w:val="008A3F05"/>
    <w:rsid w:val="008A3F2C"/>
    <w:rsid w:val="008A576A"/>
    <w:rsid w:val="008B4DE2"/>
    <w:rsid w:val="008B7C3C"/>
    <w:rsid w:val="008E1B35"/>
    <w:rsid w:val="008E4A24"/>
    <w:rsid w:val="008E7713"/>
    <w:rsid w:val="008F442A"/>
    <w:rsid w:val="00904F08"/>
    <w:rsid w:val="0091478A"/>
    <w:rsid w:val="00923651"/>
    <w:rsid w:val="00931F4F"/>
    <w:rsid w:val="00935157"/>
    <w:rsid w:val="00942074"/>
    <w:rsid w:val="00946FBD"/>
    <w:rsid w:val="00950A3C"/>
    <w:rsid w:val="00952BDC"/>
    <w:rsid w:val="00954900"/>
    <w:rsid w:val="009558E2"/>
    <w:rsid w:val="00960A63"/>
    <w:rsid w:val="00964271"/>
    <w:rsid w:val="00966C5C"/>
    <w:rsid w:val="00967277"/>
    <w:rsid w:val="00981F52"/>
    <w:rsid w:val="00993206"/>
    <w:rsid w:val="00993C16"/>
    <w:rsid w:val="00994BF9"/>
    <w:rsid w:val="009B00C9"/>
    <w:rsid w:val="009B2E1E"/>
    <w:rsid w:val="009B7359"/>
    <w:rsid w:val="009C52A5"/>
    <w:rsid w:val="009D40D5"/>
    <w:rsid w:val="009D50D8"/>
    <w:rsid w:val="009D7C0A"/>
    <w:rsid w:val="00A0071F"/>
    <w:rsid w:val="00A00DDE"/>
    <w:rsid w:val="00A11A7A"/>
    <w:rsid w:val="00A15E34"/>
    <w:rsid w:val="00A161D2"/>
    <w:rsid w:val="00A1735F"/>
    <w:rsid w:val="00A2216F"/>
    <w:rsid w:val="00A248F6"/>
    <w:rsid w:val="00A2599E"/>
    <w:rsid w:val="00A31D75"/>
    <w:rsid w:val="00A33382"/>
    <w:rsid w:val="00A41544"/>
    <w:rsid w:val="00A60C1D"/>
    <w:rsid w:val="00A70EF1"/>
    <w:rsid w:val="00A85C00"/>
    <w:rsid w:val="00A87420"/>
    <w:rsid w:val="00AA5B7E"/>
    <w:rsid w:val="00AB5415"/>
    <w:rsid w:val="00AC1CD0"/>
    <w:rsid w:val="00AC5A76"/>
    <w:rsid w:val="00AC70F4"/>
    <w:rsid w:val="00AC7C13"/>
    <w:rsid w:val="00AD1CC0"/>
    <w:rsid w:val="00AD624E"/>
    <w:rsid w:val="00AE17DC"/>
    <w:rsid w:val="00AF5A76"/>
    <w:rsid w:val="00B05326"/>
    <w:rsid w:val="00B2400A"/>
    <w:rsid w:val="00B242AC"/>
    <w:rsid w:val="00B26492"/>
    <w:rsid w:val="00B31D14"/>
    <w:rsid w:val="00B36C0F"/>
    <w:rsid w:val="00B47484"/>
    <w:rsid w:val="00B55B85"/>
    <w:rsid w:val="00B6634F"/>
    <w:rsid w:val="00B76F79"/>
    <w:rsid w:val="00B814C6"/>
    <w:rsid w:val="00B81B33"/>
    <w:rsid w:val="00B939B9"/>
    <w:rsid w:val="00B95400"/>
    <w:rsid w:val="00BC1521"/>
    <w:rsid w:val="00BC2411"/>
    <w:rsid w:val="00BD3764"/>
    <w:rsid w:val="00BE2773"/>
    <w:rsid w:val="00C03190"/>
    <w:rsid w:val="00C038E5"/>
    <w:rsid w:val="00C0610F"/>
    <w:rsid w:val="00C17538"/>
    <w:rsid w:val="00C2196A"/>
    <w:rsid w:val="00C21B2C"/>
    <w:rsid w:val="00C23B91"/>
    <w:rsid w:val="00C23F99"/>
    <w:rsid w:val="00C3283B"/>
    <w:rsid w:val="00C36EDD"/>
    <w:rsid w:val="00C5142F"/>
    <w:rsid w:val="00C560BD"/>
    <w:rsid w:val="00C572AD"/>
    <w:rsid w:val="00C70A10"/>
    <w:rsid w:val="00C74645"/>
    <w:rsid w:val="00C82E31"/>
    <w:rsid w:val="00C93BF3"/>
    <w:rsid w:val="00C94131"/>
    <w:rsid w:val="00CA1306"/>
    <w:rsid w:val="00CA6091"/>
    <w:rsid w:val="00CB1E71"/>
    <w:rsid w:val="00CC227B"/>
    <w:rsid w:val="00CD083E"/>
    <w:rsid w:val="00CD3305"/>
    <w:rsid w:val="00CD6DDB"/>
    <w:rsid w:val="00CD706B"/>
    <w:rsid w:val="00CE084C"/>
    <w:rsid w:val="00CE2D46"/>
    <w:rsid w:val="00CF6847"/>
    <w:rsid w:val="00D25659"/>
    <w:rsid w:val="00D2698A"/>
    <w:rsid w:val="00D3430E"/>
    <w:rsid w:val="00D34994"/>
    <w:rsid w:val="00D5252F"/>
    <w:rsid w:val="00D53793"/>
    <w:rsid w:val="00D6484B"/>
    <w:rsid w:val="00D7397E"/>
    <w:rsid w:val="00D73E3B"/>
    <w:rsid w:val="00D85A0F"/>
    <w:rsid w:val="00D85F0A"/>
    <w:rsid w:val="00D9145C"/>
    <w:rsid w:val="00D95072"/>
    <w:rsid w:val="00D954C9"/>
    <w:rsid w:val="00D97CFA"/>
    <w:rsid w:val="00DA269D"/>
    <w:rsid w:val="00DA415B"/>
    <w:rsid w:val="00DA4F2A"/>
    <w:rsid w:val="00DA64CD"/>
    <w:rsid w:val="00DB3C83"/>
    <w:rsid w:val="00DC1292"/>
    <w:rsid w:val="00DC32D6"/>
    <w:rsid w:val="00DD5801"/>
    <w:rsid w:val="00DF4D5E"/>
    <w:rsid w:val="00DF4F47"/>
    <w:rsid w:val="00DF550C"/>
    <w:rsid w:val="00E038F7"/>
    <w:rsid w:val="00E17992"/>
    <w:rsid w:val="00E23F87"/>
    <w:rsid w:val="00E33D28"/>
    <w:rsid w:val="00E3567B"/>
    <w:rsid w:val="00E446D3"/>
    <w:rsid w:val="00E862FC"/>
    <w:rsid w:val="00E942BF"/>
    <w:rsid w:val="00E94596"/>
    <w:rsid w:val="00E956CA"/>
    <w:rsid w:val="00EB1855"/>
    <w:rsid w:val="00EC681D"/>
    <w:rsid w:val="00ED4D2C"/>
    <w:rsid w:val="00F00AA3"/>
    <w:rsid w:val="00F13980"/>
    <w:rsid w:val="00F21B6C"/>
    <w:rsid w:val="00F27642"/>
    <w:rsid w:val="00F30CC6"/>
    <w:rsid w:val="00F44F05"/>
    <w:rsid w:val="00F56137"/>
    <w:rsid w:val="00F651F6"/>
    <w:rsid w:val="00F70A4A"/>
    <w:rsid w:val="00F84C4C"/>
    <w:rsid w:val="00F85636"/>
    <w:rsid w:val="00F86680"/>
    <w:rsid w:val="00F86D9B"/>
    <w:rsid w:val="00F91E6A"/>
    <w:rsid w:val="00F95BDE"/>
    <w:rsid w:val="00FA0936"/>
    <w:rsid w:val="00FA37F4"/>
    <w:rsid w:val="00FA4023"/>
    <w:rsid w:val="00FA7022"/>
    <w:rsid w:val="00FB3161"/>
    <w:rsid w:val="2C9136DE"/>
    <w:rsid w:val="32E4119A"/>
    <w:rsid w:val="51B038EE"/>
    <w:rsid w:val="5E6266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84C2A1"/>
  <w15:docId w15:val="{9C1F9E60-D53A-49B3-B5EF-0AF88E1D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paragraph" w:styleId="ab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loud\10Link6688\07&#24120;&#29992;&#36164;&#26009;\&#20940;&#31185;&#21019;&#26032;&#26631;&#20934;word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ataSourceCollection xmlns="http://www.yonyou.com/datasource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25257FE4-F734-4BE2-BD53-68A82002E2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26CDA7-2557-495F-BB54-B31EAE0E07F2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11852769-AD46-4651-B72E-D899E44037D6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凌科创新标准word模板.dotx</Template>
  <TotalTime>26</TotalTime>
  <Pages>3</Pages>
  <Words>1025</Words>
  <Characters>1179</Characters>
  <Application>Microsoft Office Word</Application>
  <DocSecurity>0</DocSecurity>
  <Lines>107</Lines>
  <Paragraphs>137</Paragraphs>
  <ScaleCrop>false</ScaleCrop>
  <Company>Alibaba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DongTuo</dc:creator>
  <cp:lastModifiedBy>Alex Xiang</cp:lastModifiedBy>
  <cp:revision>254</cp:revision>
  <cp:lastPrinted>2025-11-06T02:07:00Z</cp:lastPrinted>
  <dcterms:created xsi:type="dcterms:W3CDTF">2014-07-11T13:39:00Z</dcterms:created>
  <dcterms:modified xsi:type="dcterms:W3CDTF">2026-04-24T07:12:00Z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2CC3EA73D16C446886152C50A630DD66_12</vt:lpwstr>
  </property>
  <property fmtid="{D5CDD505-2E9C-101B-9397-08002B2CF9AE}" pid="4" name="KSOTemplateDocerSaveRecord">
    <vt:lpwstr>eyJoZGlkIjoiOTU3MzE2N2VhNjg1YTE2MDFkMDczNTJlMjhkYWQ3NzAiLCJ1c2VySWQiOiIxODIwMTUwMjgxIn0=</vt:lpwstr>
  </property>
</Properties>
</file>